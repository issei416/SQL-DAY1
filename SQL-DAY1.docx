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Content>
        <w:sdt>
          <w:sdtPr>
            <w:rPr>
              <w:sz w:val="72"/>
              <w:szCs w:val="96"/>
            </w:rPr>
            <w:alias w:val="Post Title"/>
            <w:id w:val="89512082"/>
            <w:dataBinding w:xpath="/ns0:BlogPostInfo/ns0:PostTitle" w:storeItemID="{5F329CAD-B019-4FA6-9FEF-74898909AD20}"/>
            <w:text/>
          </w:sdtPr>
          <w:sdtContent>
            <w:p w14:paraId="4DD830AF" w14:textId="4B91545E" w:rsidR="00CC6AB4" w:rsidRDefault="00B1606C" w:rsidP="00B1606C">
              <w:pPr>
                <w:pStyle w:val="Publishwithline"/>
                <w:jc w:val="center"/>
              </w:pPr>
              <w:r w:rsidRPr="00B1606C">
                <w:rPr>
                  <w:sz w:val="72"/>
                  <w:szCs w:val="96"/>
                </w:rPr>
                <w:t>SQL – DAY1 TASK</w:t>
              </w:r>
            </w:p>
          </w:sdtContent>
        </w:sdt>
        <w:p w14:paraId="79D08CA0" w14:textId="77777777" w:rsidR="00CC6AB4" w:rsidRDefault="00CC6AB4">
          <w:pPr>
            <w:pStyle w:val="underline"/>
          </w:pPr>
        </w:p>
        <w:p w14:paraId="057BDDBB" w14:textId="4C391192" w:rsidR="00CC6AB4" w:rsidRDefault="00000000" w:rsidP="00B1606C">
          <w:pPr>
            <w:pStyle w:val="PadderBetweenControlandBody"/>
          </w:pPr>
        </w:p>
      </w:sdtContent>
    </w:sdt>
    <w:p w14:paraId="0E0F41DD" w14:textId="0FECCDD3" w:rsidR="00B1606C" w:rsidRDefault="00B1606C" w:rsidP="00B1606C">
      <w:pPr>
        <w:pStyle w:val="Heading1"/>
      </w:pPr>
      <w:r>
        <w:t>1</w:t>
      </w:r>
      <w:r w:rsidR="0087538A">
        <w:t xml:space="preserve">. </w:t>
      </w:r>
      <w:r w:rsidR="0087538A" w:rsidRPr="00913089">
        <w:t xml:space="preserve">SQL Lesson </w:t>
      </w:r>
      <w:r w:rsidR="0087538A">
        <w:t xml:space="preserve">1: </w:t>
      </w:r>
      <w:r>
        <w:t>SQL Select queries</w:t>
      </w:r>
    </w:p>
    <w:p w14:paraId="40655E33" w14:textId="77777777" w:rsidR="00B1606C" w:rsidRDefault="00B1606C" w:rsidP="00B1606C"/>
    <w:p w14:paraId="04239CFD" w14:textId="372E2B85" w:rsidR="00B1606C" w:rsidRDefault="00B1606C" w:rsidP="00955FEB">
      <w:pPr>
        <w:jc w:val="center"/>
      </w:pPr>
      <w:r w:rsidRPr="00B1606C">
        <w:drawing>
          <wp:inline distT="0" distB="0" distL="0" distR="0" wp14:anchorId="01485660" wp14:editId="384B3A7E">
            <wp:extent cx="4916600" cy="2875304"/>
            <wp:effectExtent l="0" t="0" r="0" b="1270"/>
            <wp:docPr id="119654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8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340" cy="29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09C9" w14:textId="77777777" w:rsidR="002E449A" w:rsidRDefault="002E449A" w:rsidP="00B1606C">
      <w:pPr>
        <w:jc w:val="center"/>
      </w:pPr>
    </w:p>
    <w:p w14:paraId="55D4E777" w14:textId="6B46C21B" w:rsidR="00B1606C" w:rsidRDefault="00B1606C" w:rsidP="00B1606C">
      <w:pPr>
        <w:pStyle w:val="Heading1"/>
      </w:pPr>
      <w:r>
        <w:t>2</w:t>
      </w:r>
      <w:r w:rsidR="0087538A">
        <w:t xml:space="preserve">. </w:t>
      </w:r>
      <w:r w:rsidR="0087538A" w:rsidRPr="00913089">
        <w:t xml:space="preserve">SQL Lesson </w:t>
      </w:r>
      <w:r w:rsidR="0087538A">
        <w:t xml:space="preserve">4: </w:t>
      </w:r>
      <w:r w:rsidR="00913089">
        <w:t>Queries with Constraints – pt.1</w:t>
      </w:r>
    </w:p>
    <w:p w14:paraId="1CA99524" w14:textId="77777777" w:rsidR="00913089" w:rsidRDefault="00913089" w:rsidP="00913089"/>
    <w:p w14:paraId="34A3EB3F" w14:textId="0F8499D8" w:rsidR="00913089" w:rsidRDefault="00913089" w:rsidP="00955FEB">
      <w:pPr>
        <w:jc w:val="center"/>
      </w:pPr>
      <w:r w:rsidRPr="00913089">
        <w:drawing>
          <wp:inline distT="0" distB="0" distL="0" distR="0" wp14:anchorId="42958E5D" wp14:editId="26328ABB">
            <wp:extent cx="4946072" cy="3096194"/>
            <wp:effectExtent l="0" t="0" r="6985" b="9525"/>
            <wp:docPr id="37153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7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185" cy="31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8510" w14:textId="433BB638" w:rsidR="00913089" w:rsidRDefault="00913089" w:rsidP="00913089">
      <w:pPr>
        <w:pStyle w:val="Heading1"/>
      </w:pPr>
      <w:r>
        <w:lastRenderedPageBreak/>
        <w:t xml:space="preserve">3. </w:t>
      </w:r>
      <w:r w:rsidRPr="00913089">
        <w:t>SQL Lesson 3: Queries with constraints (Pt. 2)</w:t>
      </w:r>
    </w:p>
    <w:p w14:paraId="3FAA28C5" w14:textId="77777777" w:rsidR="00913089" w:rsidRDefault="00913089" w:rsidP="00913089"/>
    <w:p w14:paraId="395A3FD5" w14:textId="7F85718C" w:rsidR="00913089" w:rsidRDefault="0087538A" w:rsidP="00955FEB">
      <w:pPr>
        <w:jc w:val="center"/>
      </w:pPr>
      <w:r w:rsidRPr="0087538A">
        <w:drawing>
          <wp:inline distT="0" distB="0" distL="0" distR="0" wp14:anchorId="3D61FE8C" wp14:editId="6ED63BA3">
            <wp:extent cx="5943600" cy="3515995"/>
            <wp:effectExtent l="0" t="0" r="0" b="8255"/>
            <wp:docPr id="140143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7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EAC" w14:textId="77777777" w:rsidR="0087538A" w:rsidRDefault="0087538A" w:rsidP="00913089"/>
    <w:p w14:paraId="660C45DD" w14:textId="0F674E50" w:rsidR="0087538A" w:rsidRDefault="0087538A" w:rsidP="0087538A">
      <w:pPr>
        <w:pStyle w:val="Heading1"/>
      </w:pPr>
      <w:r>
        <w:t xml:space="preserve">4. </w:t>
      </w:r>
      <w:r w:rsidRPr="0087538A">
        <w:t>SQL Lesson 4: Filtering and sorting Query results</w:t>
      </w:r>
    </w:p>
    <w:p w14:paraId="55754478" w14:textId="77777777" w:rsidR="0087538A" w:rsidRDefault="0087538A" w:rsidP="0087538A"/>
    <w:p w14:paraId="74099867" w14:textId="6C06A179" w:rsidR="0087538A" w:rsidRPr="0087538A" w:rsidRDefault="0087538A" w:rsidP="00955FEB">
      <w:pPr>
        <w:jc w:val="center"/>
      </w:pPr>
      <w:r w:rsidRPr="0087538A">
        <w:drawing>
          <wp:inline distT="0" distB="0" distL="0" distR="0" wp14:anchorId="556D8349" wp14:editId="6A7911B2">
            <wp:extent cx="6012611" cy="3213100"/>
            <wp:effectExtent l="0" t="0" r="7620" b="6350"/>
            <wp:docPr id="6352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62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0650" cy="32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B9AA" w14:textId="52C5179A" w:rsidR="0087538A" w:rsidRDefault="0087538A" w:rsidP="0087538A">
      <w:pPr>
        <w:pStyle w:val="Heading1"/>
      </w:pPr>
      <w:r>
        <w:lastRenderedPageBreak/>
        <w:t xml:space="preserve">5. </w:t>
      </w:r>
      <w:r w:rsidR="00FC154A" w:rsidRPr="00FC154A">
        <w:t>SQL Review: Simple SELECT Queries</w:t>
      </w:r>
    </w:p>
    <w:p w14:paraId="765EFED3" w14:textId="77777777" w:rsidR="00FC154A" w:rsidRDefault="00FC154A" w:rsidP="00FC154A"/>
    <w:p w14:paraId="2B1E17E6" w14:textId="6CF0EB1C" w:rsidR="00FC154A" w:rsidRDefault="00F11DC6" w:rsidP="00955FEB">
      <w:pPr>
        <w:jc w:val="center"/>
      </w:pPr>
      <w:r w:rsidRPr="00F11DC6">
        <w:drawing>
          <wp:inline distT="0" distB="0" distL="0" distR="0" wp14:anchorId="717890D9" wp14:editId="62212461">
            <wp:extent cx="5943600" cy="3294380"/>
            <wp:effectExtent l="0" t="0" r="0" b="1270"/>
            <wp:docPr id="169686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67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B0C7" w14:textId="77777777" w:rsidR="00F11DC6" w:rsidRDefault="00F11DC6" w:rsidP="00FC154A"/>
    <w:p w14:paraId="03BDF993" w14:textId="0EF1B0F7" w:rsidR="00F11DC6" w:rsidRDefault="00F11DC6" w:rsidP="00F11DC6">
      <w:pPr>
        <w:pStyle w:val="Heading1"/>
      </w:pPr>
      <w:r>
        <w:t xml:space="preserve">6. </w:t>
      </w:r>
      <w:r w:rsidRPr="00F11DC6">
        <w:t>SQL Lesson 6: Multi-table queries with JOINs</w:t>
      </w:r>
    </w:p>
    <w:p w14:paraId="58C20542" w14:textId="77777777" w:rsidR="00F11DC6" w:rsidRDefault="00F11DC6" w:rsidP="00F11DC6"/>
    <w:p w14:paraId="000FE53A" w14:textId="095E957E" w:rsidR="00F11DC6" w:rsidRDefault="00CE3E66" w:rsidP="00955FEB">
      <w:pPr>
        <w:jc w:val="center"/>
      </w:pPr>
      <w:r w:rsidRPr="00CE3E66">
        <w:drawing>
          <wp:inline distT="0" distB="0" distL="0" distR="0" wp14:anchorId="0C99ACE3" wp14:editId="6D9CAFD2">
            <wp:extent cx="5943600" cy="3210560"/>
            <wp:effectExtent l="0" t="0" r="0" b="8890"/>
            <wp:docPr id="214225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58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97D6" w14:textId="6A92ABFF" w:rsidR="00CE3E66" w:rsidRDefault="00CE3E66" w:rsidP="00CE3E66">
      <w:pPr>
        <w:pStyle w:val="Heading1"/>
      </w:pPr>
      <w:r>
        <w:lastRenderedPageBreak/>
        <w:t xml:space="preserve">7. </w:t>
      </w:r>
      <w:r w:rsidRPr="00CE3E66">
        <w:t>SQL Lesson 7: OUTER JOINs</w:t>
      </w:r>
    </w:p>
    <w:p w14:paraId="1DCED1D6" w14:textId="77777777" w:rsidR="00CE3E66" w:rsidRDefault="00CE3E66" w:rsidP="00CE3E66"/>
    <w:p w14:paraId="28BE4391" w14:textId="27663C46" w:rsidR="00CE3E66" w:rsidRDefault="00955FEB" w:rsidP="00955FEB">
      <w:pPr>
        <w:jc w:val="center"/>
      </w:pPr>
      <w:r w:rsidRPr="00955FEB">
        <w:drawing>
          <wp:inline distT="0" distB="0" distL="0" distR="0" wp14:anchorId="18230A3F" wp14:editId="557BDFC9">
            <wp:extent cx="5943600" cy="3199765"/>
            <wp:effectExtent l="0" t="0" r="0" b="635"/>
            <wp:docPr id="210804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8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D665" w14:textId="77777777" w:rsidR="00955FEB" w:rsidRDefault="00955FEB" w:rsidP="00CE3E66"/>
    <w:p w14:paraId="16AF5A59" w14:textId="7958FD6D" w:rsidR="00955FEB" w:rsidRDefault="00955FEB" w:rsidP="00955FEB">
      <w:pPr>
        <w:pStyle w:val="Heading1"/>
      </w:pPr>
      <w:r>
        <w:t xml:space="preserve">8. </w:t>
      </w:r>
      <w:r w:rsidRPr="00955FEB">
        <w:t>SQL Lesson 8: A short note on NULLs</w:t>
      </w:r>
    </w:p>
    <w:p w14:paraId="0D5B01BD" w14:textId="77777777" w:rsidR="00955FEB" w:rsidRDefault="00955FEB" w:rsidP="00955FEB"/>
    <w:p w14:paraId="7BDA1E34" w14:textId="62BFCC3C" w:rsidR="00955FEB" w:rsidRDefault="00980D47" w:rsidP="00955FEB">
      <w:r w:rsidRPr="00980D47">
        <w:drawing>
          <wp:inline distT="0" distB="0" distL="0" distR="0" wp14:anchorId="730B06BD" wp14:editId="0AA8BCC3">
            <wp:extent cx="5943600" cy="3222625"/>
            <wp:effectExtent l="0" t="0" r="0" b="0"/>
            <wp:docPr id="151978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6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81EB" w14:textId="77777777" w:rsidR="00980D47" w:rsidRDefault="00980D47" w:rsidP="00955FEB"/>
    <w:p w14:paraId="35C82C8A" w14:textId="38E8A865" w:rsidR="00980D47" w:rsidRDefault="00980D47" w:rsidP="00980D47">
      <w:pPr>
        <w:pStyle w:val="Heading1"/>
      </w:pPr>
      <w:r>
        <w:lastRenderedPageBreak/>
        <w:t xml:space="preserve">9. </w:t>
      </w:r>
      <w:r w:rsidRPr="00980D47">
        <w:t>SQL Lesson 9: Queries with expressions</w:t>
      </w:r>
    </w:p>
    <w:p w14:paraId="62EC8F2B" w14:textId="77777777" w:rsidR="00980D47" w:rsidRDefault="00980D47" w:rsidP="00980D47"/>
    <w:p w14:paraId="523B7366" w14:textId="5B6DE86F" w:rsidR="00980D47" w:rsidRDefault="00BF19CB" w:rsidP="00980D47">
      <w:r w:rsidRPr="00BF19CB">
        <w:drawing>
          <wp:inline distT="0" distB="0" distL="0" distR="0" wp14:anchorId="227AC810" wp14:editId="0E671A2E">
            <wp:extent cx="5943600" cy="3197225"/>
            <wp:effectExtent l="0" t="0" r="0" b="3175"/>
            <wp:docPr id="162843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0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861" w14:textId="77777777" w:rsidR="00BF19CB" w:rsidRDefault="00BF19CB" w:rsidP="00980D47"/>
    <w:p w14:paraId="6E3C4053" w14:textId="593F8446" w:rsidR="00BF19CB" w:rsidRDefault="00BF19CB" w:rsidP="00BF19CB">
      <w:pPr>
        <w:pStyle w:val="Heading1"/>
      </w:pPr>
      <w:r>
        <w:t xml:space="preserve">10. </w:t>
      </w:r>
      <w:r w:rsidR="00C61A3E" w:rsidRPr="00C61A3E">
        <w:t>SQL Lesson 10: Queries with aggregates (Pt. 1)</w:t>
      </w:r>
    </w:p>
    <w:p w14:paraId="5FCB0556" w14:textId="77777777" w:rsidR="00C61A3E" w:rsidRDefault="00C61A3E" w:rsidP="00C61A3E"/>
    <w:p w14:paraId="1BF0F1E3" w14:textId="5B6E0489" w:rsidR="00C61A3E" w:rsidRDefault="00A35A10" w:rsidP="00C61A3E">
      <w:r w:rsidRPr="00A35A10">
        <w:drawing>
          <wp:inline distT="0" distB="0" distL="0" distR="0" wp14:anchorId="26B0E7F8" wp14:editId="56185434">
            <wp:extent cx="5943600" cy="3187700"/>
            <wp:effectExtent l="0" t="0" r="0" b="0"/>
            <wp:docPr id="158854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40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2ABA" w14:textId="77777777" w:rsidR="00A35A10" w:rsidRDefault="00A35A10" w:rsidP="00C61A3E"/>
    <w:p w14:paraId="006D2DD2" w14:textId="388D4386" w:rsidR="00A35A10" w:rsidRDefault="00A35A10" w:rsidP="00A35A10">
      <w:pPr>
        <w:pStyle w:val="Heading1"/>
      </w:pPr>
      <w:r>
        <w:lastRenderedPageBreak/>
        <w:t xml:space="preserve">11. </w:t>
      </w:r>
      <w:r w:rsidRPr="00A35A10">
        <w:t>SQL Lesson 11: Queries with aggregates (Pt. 2)</w:t>
      </w:r>
    </w:p>
    <w:p w14:paraId="094CFFAA" w14:textId="77777777" w:rsidR="00A35A10" w:rsidRDefault="00A35A10" w:rsidP="00A35A10"/>
    <w:p w14:paraId="07037A5F" w14:textId="5EEA084F" w:rsidR="00A35A10" w:rsidRDefault="003D2F40" w:rsidP="00A35A10">
      <w:r w:rsidRPr="003D2F40">
        <w:drawing>
          <wp:inline distT="0" distB="0" distL="0" distR="0" wp14:anchorId="534DA02E" wp14:editId="45632D26">
            <wp:extent cx="5943600" cy="3150235"/>
            <wp:effectExtent l="0" t="0" r="0" b="0"/>
            <wp:docPr id="2500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4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7141" w14:textId="77777777" w:rsidR="003D2F40" w:rsidRDefault="003D2F40" w:rsidP="00A35A10"/>
    <w:p w14:paraId="4ACB6154" w14:textId="546085D1" w:rsidR="003D2F40" w:rsidRDefault="003D2F40" w:rsidP="003D2F40">
      <w:pPr>
        <w:pStyle w:val="Heading1"/>
      </w:pPr>
      <w:r>
        <w:t xml:space="preserve">12. </w:t>
      </w:r>
      <w:r w:rsidRPr="003D2F40">
        <w:t>SQL Lesson 12: Order of execution of a Query</w:t>
      </w:r>
    </w:p>
    <w:p w14:paraId="446EE9F0" w14:textId="77777777" w:rsidR="003D2F40" w:rsidRDefault="003D2F40" w:rsidP="003D2F40"/>
    <w:p w14:paraId="2DFB26F3" w14:textId="4F0416DA" w:rsidR="003D2F40" w:rsidRDefault="00120CB4" w:rsidP="003D2F40">
      <w:r w:rsidRPr="00120CB4">
        <w:drawing>
          <wp:inline distT="0" distB="0" distL="0" distR="0" wp14:anchorId="6AED85CE" wp14:editId="1D1A7297">
            <wp:extent cx="5943600" cy="3179445"/>
            <wp:effectExtent l="0" t="0" r="0" b="1905"/>
            <wp:docPr id="58438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84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C136" w14:textId="77777777" w:rsidR="00120CB4" w:rsidRDefault="00120CB4" w:rsidP="003D2F40"/>
    <w:p w14:paraId="399CBBC2" w14:textId="60C3985D" w:rsidR="00120CB4" w:rsidRDefault="00120CB4" w:rsidP="00120CB4">
      <w:pPr>
        <w:pStyle w:val="Heading1"/>
      </w:pPr>
      <w:r>
        <w:lastRenderedPageBreak/>
        <w:t xml:space="preserve">13. </w:t>
      </w:r>
      <w:r w:rsidRPr="00120CB4">
        <w:t>SQL Lesson 13: Inserting rows</w:t>
      </w:r>
    </w:p>
    <w:p w14:paraId="01FB3546" w14:textId="77777777" w:rsidR="00120CB4" w:rsidRDefault="00120CB4" w:rsidP="00120CB4"/>
    <w:p w14:paraId="72BDA717" w14:textId="2983C61F" w:rsidR="00120CB4" w:rsidRDefault="00120CB4" w:rsidP="00120CB4">
      <w:r w:rsidRPr="00120CB4">
        <w:drawing>
          <wp:inline distT="0" distB="0" distL="0" distR="0" wp14:anchorId="3F544EC1" wp14:editId="6FF21E7B">
            <wp:extent cx="5943600" cy="3181350"/>
            <wp:effectExtent l="0" t="0" r="0" b="0"/>
            <wp:docPr id="78283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337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E14C" w14:textId="77777777" w:rsidR="00120CB4" w:rsidRDefault="00120CB4" w:rsidP="00120CB4"/>
    <w:p w14:paraId="6B396F7C" w14:textId="77777777" w:rsidR="00120CB4" w:rsidRPr="00120CB4" w:rsidRDefault="00120CB4" w:rsidP="00120CB4"/>
    <w:p w14:paraId="68ECEAFD" w14:textId="174B8203" w:rsidR="0087538A" w:rsidRDefault="00534F81" w:rsidP="00534F81">
      <w:pPr>
        <w:pStyle w:val="Heading1"/>
      </w:pPr>
      <w:r>
        <w:t xml:space="preserve">14. </w:t>
      </w:r>
      <w:r w:rsidRPr="00534F81">
        <w:t>SQL Lesson 14: Updating rows</w:t>
      </w:r>
    </w:p>
    <w:p w14:paraId="6B09BE40" w14:textId="77777777" w:rsidR="00534F81" w:rsidRDefault="00534F81" w:rsidP="00534F81"/>
    <w:p w14:paraId="46848CAF" w14:textId="05B7A55A" w:rsidR="00534F81" w:rsidRDefault="00534F81" w:rsidP="00534F81">
      <w:r w:rsidRPr="00534F81">
        <w:drawing>
          <wp:inline distT="0" distB="0" distL="0" distR="0" wp14:anchorId="714F3134" wp14:editId="5E3B2096">
            <wp:extent cx="5943600" cy="3192780"/>
            <wp:effectExtent l="0" t="0" r="0" b="7620"/>
            <wp:docPr id="94520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07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3459" w14:textId="77777777" w:rsidR="00534F81" w:rsidRDefault="00534F81" w:rsidP="00534F81"/>
    <w:p w14:paraId="32506205" w14:textId="2EDA1F97" w:rsidR="00534F81" w:rsidRDefault="00534F81" w:rsidP="00534F81">
      <w:pPr>
        <w:pStyle w:val="Heading1"/>
      </w:pPr>
      <w:r>
        <w:t xml:space="preserve">15. </w:t>
      </w:r>
      <w:r w:rsidRPr="00534F81">
        <w:t>SQL Lesson 15: Deleting rows</w:t>
      </w:r>
    </w:p>
    <w:p w14:paraId="29F97921" w14:textId="77777777" w:rsidR="00534F81" w:rsidRDefault="00534F81" w:rsidP="00534F81"/>
    <w:p w14:paraId="7B376D83" w14:textId="2FA2838C" w:rsidR="00534F81" w:rsidRDefault="00534F81" w:rsidP="00534F81">
      <w:r w:rsidRPr="00534F81">
        <w:drawing>
          <wp:inline distT="0" distB="0" distL="0" distR="0" wp14:anchorId="089D65C8" wp14:editId="0B6BCAB0">
            <wp:extent cx="5943600" cy="3176905"/>
            <wp:effectExtent l="0" t="0" r="0" b="4445"/>
            <wp:docPr id="207244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0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B087" w14:textId="77777777" w:rsidR="00534F81" w:rsidRDefault="00534F81" w:rsidP="00534F81"/>
    <w:p w14:paraId="457A9DF8" w14:textId="02FE0301" w:rsidR="00534F81" w:rsidRDefault="00534F81" w:rsidP="00534F81">
      <w:pPr>
        <w:pStyle w:val="Heading1"/>
      </w:pPr>
      <w:r>
        <w:t xml:space="preserve">16. </w:t>
      </w:r>
      <w:r w:rsidRPr="00534F81">
        <w:t>SQL Lesson 16: Creating tables</w:t>
      </w:r>
    </w:p>
    <w:p w14:paraId="7350F553" w14:textId="77777777" w:rsidR="00534F81" w:rsidRDefault="00534F81" w:rsidP="00534F81"/>
    <w:p w14:paraId="515BA4FB" w14:textId="0EAF1A7A" w:rsidR="00534F81" w:rsidRDefault="004B5E40" w:rsidP="00534F81">
      <w:r w:rsidRPr="004B5E40">
        <w:drawing>
          <wp:inline distT="0" distB="0" distL="0" distR="0" wp14:anchorId="6E976301" wp14:editId="38B5B4E4">
            <wp:extent cx="5943600" cy="3220720"/>
            <wp:effectExtent l="0" t="0" r="0" b="0"/>
            <wp:docPr id="58435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7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2520" w14:textId="77777777" w:rsidR="004B5E40" w:rsidRDefault="004B5E40" w:rsidP="00534F81"/>
    <w:p w14:paraId="49D4787D" w14:textId="0B39E05D" w:rsidR="004B5E40" w:rsidRDefault="004B5E40" w:rsidP="004B5E40">
      <w:pPr>
        <w:pStyle w:val="Heading1"/>
      </w:pPr>
      <w:r>
        <w:t xml:space="preserve">17. </w:t>
      </w:r>
      <w:r w:rsidRPr="004B5E40">
        <w:t>SQL Lesson 17: Altering tables</w:t>
      </w:r>
    </w:p>
    <w:p w14:paraId="12D2727F" w14:textId="77777777" w:rsidR="004B5E40" w:rsidRDefault="004B5E40" w:rsidP="004B5E40"/>
    <w:p w14:paraId="29FE72C8" w14:textId="0A0BA525" w:rsidR="004B5E40" w:rsidRDefault="009D592B" w:rsidP="004B5E40">
      <w:r w:rsidRPr="009D592B">
        <w:drawing>
          <wp:inline distT="0" distB="0" distL="0" distR="0" wp14:anchorId="7BCB35D5" wp14:editId="6646DA98">
            <wp:extent cx="5943600" cy="3240405"/>
            <wp:effectExtent l="0" t="0" r="0" b="0"/>
            <wp:docPr id="213682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281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C9C5" w14:textId="77777777" w:rsidR="009D592B" w:rsidRDefault="009D592B" w:rsidP="004B5E40"/>
    <w:p w14:paraId="56B4D966" w14:textId="370DDC8F" w:rsidR="009D592B" w:rsidRDefault="009D592B" w:rsidP="009D592B">
      <w:pPr>
        <w:pStyle w:val="Heading1"/>
      </w:pPr>
      <w:r>
        <w:t xml:space="preserve">18. </w:t>
      </w:r>
      <w:r w:rsidRPr="009D592B">
        <w:t>SQL Lesson 18: Dropping tables</w:t>
      </w:r>
    </w:p>
    <w:p w14:paraId="2631A129" w14:textId="77777777" w:rsidR="009D592B" w:rsidRDefault="009D592B" w:rsidP="009D592B"/>
    <w:p w14:paraId="001989AF" w14:textId="152AFF0F" w:rsidR="009D592B" w:rsidRPr="009D592B" w:rsidRDefault="009D592B" w:rsidP="009D592B">
      <w:r w:rsidRPr="009D592B">
        <w:drawing>
          <wp:inline distT="0" distB="0" distL="0" distR="0" wp14:anchorId="2D8794BA" wp14:editId="7BAF0A0F">
            <wp:extent cx="5928310" cy="3200400"/>
            <wp:effectExtent l="0" t="0" r="0" b="0"/>
            <wp:docPr id="12067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06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852" cy="32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E4B8" w14:textId="3B0ABB70" w:rsidR="004B5E40" w:rsidRPr="004B5E40" w:rsidRDefault="009D592B" w:rsidP="009D592B">
      <w:pPr>
        <w:jc w:val="center"/>
      </w:pPr>
      <w:r w:rsidRPr="009D592B">
        <w:lastRenderedPageBreak/>
        <w:drawing>
          <wp:inline distT="0" distB="0" distL="0" distR="0" wp14:anchorId="25C57B33" wp14:editId="5952BAF3">
            <wp:extent cx="5943600" cy="3321685"/>
            <wp:effectExtent l="0" t="0" r="0" b="0"/>
            <wp:docPr id="20242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5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E40" w:rsidRPr="004B5E4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1A61A5"/>
    <w:multiLevelType w:val="hybridMultilevel"/>
    <w:tmpl w:val="34F4FD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175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1606C"/>
    <w:rsid w:val="000C1F60"/>
    <w:rsid w:val="00120CB4"/>
    <w:rsid w:val="002E449A"/>
    <w:rsid w:val="003D2F40"/>
    <w:rsid w:val="004B5E40"/>
    <w:rsid w:val="00534F81"/>
    <w:rsid w:val="0087538A"/>
    <w:rsid w:val="00913089"/>
    <w:rsid w:val="00955FEB"/>
    <w:rsid w:val="00980D47"/>
    <w:rsid w:val="009D592B"/>
    <w:rsid w:val="00A35A10"/>
    <w:rsid w:val="00B1606C"/>
    <w:rsid w:val="00B24E48"/>
    <w:rsid w:val="00BF19CB"/>
    <w:rsid w:val="00C61A3E"/>
    <w:rsid w:val="00CC6AB4"/>
    <w:rsid w:val="00CE3E66"/>
    <w:rsid w:val="00F11DC6"/>
    <w:rsid w:val="00FC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61EBE8"/>
  <w15:docId w15:val="{71A6592F-8C94-40A2-949E-B60079CFB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2" w:qFormat="1"/>
    <w:lsdException w:name="heading 4" w:semiHidden="1" w:uiPriority="2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Blog%20post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logPostInfo xmlns="http://www.microsoft.com/Office/Word/BlogTool">
  <PostTitle>SQL – DAY1 TASK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</BlogPostInfo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3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</Template>
  <TotalTime>310</TotalTime>
  <Pages>10</Pages>
  <Words>136</Words>
  <Characters>617</Characters>
  <Application>Microsoft Office Word</Application>
  <DocSecurity>0</DocSecurity>
  <Lines>73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CARLA INVESTMENTS AND FINANCE</cp:lastModifiedBy>
  <cp:revision>4</cp:revision>
  <dcterms:created xsi:type="dcterms:W3CDTF">2024-07-09T11:55:00Z</dcterms:created>
  <dcterms:modified xsi:type="dcterms:W3CDTF">2024-07-09T17:05:00Z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  <property fmtid="{D5CDD505-2E9C-101B-9397-08002B2CF9AE}" pid="8" name="GrammarlyDocumentId">
    <vt:lpwstr>848bc85b-8788-4adc-89e0-3e996dd28f9f</vt:lpwstr>
  </property>
</Properties>
</file>